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87ED" w14:textId="7F558C40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784B8632" wp14:editId="04681F2F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3D2D62D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266" w:type="pct"/>
        <w:tblInd w:w="-567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59"/>
        <w:gridCol w:w="567"/>
        <w:gridCol w:w="2859"/>
        <w:gridCol w:w="3690"/>
      </w:tblGrid>
      <w:tr w:rsidR="00CF2BE7" w:rsidRPr="00020BEB" w14:paraId="31CDEF9B" w14:textId="77777777" w:rsidTr="00DE4121">
        <w:trPr>
          <w:trHeight w:val="3960"/>
        </w:trPr>
        <w:tc>
          <w:tcPr>
            <w:tcW w:w="4259" w:type="dxa"/>
            <w:vMerge w:val="restart"/>
          </w:tcPr>
          <w:p w14:paraId="7CFFE166" w14:textId="42F78655" w:rsidR="00DE4121" w:rsidRPr="00DE4121" w:rsidRDefault="00DE4121" w:rsidP="00DE4121">
            <w:pPr>
              <w:rPr>
                <w:b/>
                <w:bCs/>
                <w:sz w:val="24"/>
              </w:rPr>
            </w:pPr>
            <w:r w:rsidRPr="00DE4121">
              <w:rPr>
                <w:b/>
                <w:bCs/>
                <w:sz w:val="24"/>
              </w:rPr>
              <w:t>A</w:t>
            </w:r>
            <w:r>
              <w:rPr>
                <w:b/>
                <w:bCs/>
                <w:sz w:val="24"/>
              </w:rPr>
              <w:t>CHIEVEMENTS</w:t>
            </w:r>
            <w:r w:rsidRPr="00DE4121">
              <w:rPr>
                <w:b/>
                <w:bCs/>
                <w:sz w:val="24"/>
              </w:rPr>
              <w:t>:</w:t>
            </w:r>
          </w:p>
          <w:p w14:paraId="652151A2" w14:textId="16315112" w:rsidR="00CF2BE7" w:rsidRPr="00BC1DD6" w:rsidRDefault="00CF2BE7" w:rsidP="006C5F9F">
            <w:pPr>
              <w:pStyle w:val="Heading1"/>
              <w:rPr>
                <w:sz w:val="24"/>
                <w:szCs w:val="24"/>
              </w:rPr>
            </w:pPr>
          </w:p>
          <w:p w14:paraId="4A459914" w14:textId="77777777" w:rsidR="00CF2BE7" w:rsidRDefault="00CF2BE7" w:rsidP="003F1D3E"/>
          <w:p w14:paraId="343FE264" w14:textId="77777777" w:rsidR="00DE4121" w:rsidRPr="00DE4121" w:rsidRDefault="00DE4121" w:rsidP="00DE4121">
            <w:pPr>
              <w:rPr>
                <w:sz w:val="24"/>
              </w:rPr>
            </w:pPr>
            <w:r w:rsidRPr="00DE4121">
              <w:rPr>
                <w:sz w:val="24"/>
              </w:rPr>
              <w:t>Completed 2D Graphics Editor project using C programming</w:t>
            </w:r>
          </w:p>
          <w:p w14:paraId="11DCD75E" w14:textId="77777777" w:rsidR="00DE4121" w:rsidRPr="00DE4121" w:rsidRDefault="00DE4121" w:rsidP="00DE4121">
            <w:pPr>
              <w:rPr>
                <w:sz w:val="24"/>
              </w:rPr>
            </w:pPr>
            <w:r w:rsidRPr="00DE4121">
              <w:rPr>
                <w:sz w:val="24"/>
              </w:rPr>
              <w:t>Participated in college coding / engineering exploration activities</w:t>
            </w:r>
          </w:p>
          <w:p w14:paraId="6B0E7D50" w14:textId="603EFE19" w:rsidR="00CF2BE7" w:rsidRPr="00DE4121" w:rsidRDefault="00DE4121" w:rsidP="00DE4121">
            <w:pPr>
              <w:rPr>
                <w:sz w:val="24"/>
              </w:rPr>
            </w:pPr>
            <w:r w:rsidRPr="00DE4121">
              <w:rPr>
                <w:sz w:val="24"/>
              </w:rPr>
              <w:t>Improved problem-solving skills through programming practice</w:t>
            </w:r>
          </w:p>
        </w:tc>
        <w:tc>
          <w:tcPr>
            <w:tcW w:w="567" w:type="dxa"/>
            <w:vMerge w:val="restart"/>
          </w:tcPr>
          <w:p w14:paraId="25EA593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</w:tcPr>
          <w:p w14:paraId="31A7EB98" w14:textId="73F33988" w:rsidR="00CF2BE7" w:rsidRDefault="00F7166D" w:rsidP="00F7166D">
            <w:pPr>
              <w:pStyle w:val="Title"/>
            </w:pPr>
            <w:r>
              <w:t>Priya K</w:t>
            </w:r>
          </w:p>
          <w:p w14:paraId="54F305F9" w14:textId="0A390D22" w:rsidR="00BC1DD6" w:rsidRDefault="00BC1DD6" w:rsidP="00BC1DD6"/>
          <w:p w14:paraId="49B98580" w14:textId="6D436985" w:rsidR="00BC1DD6" w:rsidRDefault="00BC1DD6" w:rsidP="00BC1DD6"/>
          <w:p w14:paraId="4E341458" w14:textId="77777777" w:rsidR="00BC1DD6" w:rsidRPr="00BC1DD6" w:rsidRDefault="00BC1DD6" w:rsidP="00BC1DD6"/>
          <w:p w14:paraId="1205F652" w14:textId="77777777" w:rsidR="00BC1DD6" w:rsidRPr="00AB295F" w:rsidRDefault="00BC1DD6" w:rsidP="00BC1DD6">
            <w:pPr>
              <w:pStyle w:val="Heading1"/>
              <w:rPr>
                <w:sz w:val="24"/>
                <w:szCs w:val="24"/>
              </w:rPr>
            </w:pPr>
            <w:r w:rsidRPr="00AB295F">
              <w:rPr>
                <w:sz w:val="24"/>
                <w:szCs w:val="24"/>
              </w:rPr>
              <w:t>Objective</w:t>
            </w:r>
          </w:p>
          <w:p w14:paraId="09C761F0" w14:textId="77777777" w:rsidR="00BC1DD6" w:rsidRDefault="00BC1DD6" w:rsidP="00BC1DD6"/>
          <w:p w14:paraId="30511636" w14:textId="4104E5DD" w:rsidR="00BC1DD6" w:rsidRPr="00AB295F" w:rsidRDefault="00BC1DD6" w:rsidP="00BC1DD6">
            <w:pPr>
              <w:rPr>
                <w:sz w:val="24"/>
              </w:rPr>
            </w:pPr>
            <w:r w:rsidRPr="00AB295F">
              <w:rPr>
                <w:sz w:val="24"/>
              </w:rPr>
              <w:t>To apply programming skills in C language and develop software solutions like 2D graphics editor projects</w:t>
            </w:r>
          </w:p>
        </w:tc>
      </w:tr>
      <w:tr w:rsidR="00CF2BE7" w:rsidRPr="00020BEB" w14:paraId="532E8EF4" w14:textId="77777777" w:rsidTr="00DE4121">
        <w:trPr>
          <w:trHeight w:val="90"/>
        </w:trPr>
        <w:tc>
          <w:tcPr>
            <w:tcW w:w="4259" w:type="dxa"/>
            <w:vMerge/>
          </w:tcPr>
          <w:p w14:paraId="446DECEB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4826C485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  <w:tcBorders>
              <w:bottom w:val="single" w:sz="4" w:space="0" w:color="000000" w:themeColor="text1"/>
            </w:tcBorders>
          </w:tcPr>
          <w:p w14:paraId="124DF14B" w14:textId="77777777" w:rsidR="00CF2BE7" w:rsidRPr="00AD590F" w:rsidRDefault="00CF2BE7" w:rsidP="00F46F61"/>
        </w:tc>
      </w:tr>
      <w:tr w:rsidR="00CF2BE7" w:rsidRPr="00020BEB" w14:paraId="16B15BF4" w14:textId="77777777" w:rsidTr="00DE4121">
        <w:trPr>
          <w:trHeight w:val="432"/>
        </w:trPr>
        <w:tc>
          <w:tcPr>
            <w:tcW w:w="4259" w:type="dxa"/>
            <w:vMerge w:val="restart"/>
          </w:tcPr>
          <w:p w14:paraId="21805CE7" w14:textId="77777777" w:rsidR="00DE4121" w:rsidRDefault="00DE4121" w:rsidP="003F1D3E"/>
          <w:p w14:paraId="0A5946DA" w14:textId="77777777" w:rsidR="00CF2BE7" w:rsidRPr="00DE4121" w:rsidRDefault="006C5F9F" w:rsidP="006C5F9F">
            <w:pPr>
              <w:pStyle w:val="Heading1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>Contact</w:t>
            </w:r>
          </w:p>
          <w:p w14:paraId="0567F1E3" w14:textId="2CA08C6F" w:rsidR="00CF2BE7" w:rsidRPr="00DE4121" w:rsidRDefault="00CF2BE7" w:rsidP="00F7166D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7AE5D15A" w14:textId="0B94AD17" w:rsidR="00F7166D" w:rsidRPr="00DE4121" w:rsidRDefault="00F7166D" w:rsidP="00F7166D">
            <w:pPr>
              <w:pStyle w:val="ListBullet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Name: Priya K </w:t>
            </w:r>
          </w:p>
          <w:p w14:paraId="5D9D5E6F" w14:textId="261D0C88" w:rsidR="00F7166D" w:rsidRPr="00DE4121" w:rsidRDefault="00F7166D" w:rsidP="00F7166D">
            <w:pPr>
              <w:pStyle w:val="ListBullet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Email: </w:t>
            </w:r>
            <w:r w:rsidRPr="00DE4121">
              <w:rPr>
                <w:sz w:val="24"/>
                <w:szCs w:val="24"/>
              </w:rPr>
              <w:t>priyu.6363</w:t>
            </w:r>
            <w:r w:rsidRPr="00DE4121">
              <w:rPr>
                <w:sz w:val="24"/>
                <w:szCs w:val="24"/>
              </w:rPr>
              <w:t xml:space="preserve">@gmail.com  </w:t>
            </w:r>
          </w:p>
          <w:p w14:paraId="793CA229" w14:textId="7DD6D532" w:rsidR="00F7166D" w:rsidRPr="00DE4121" w:rsidRDefault="00F7166D" w:rsidP="00F7166D">
            <w:pPr>
              <w:pStyle w:val="ListBullet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Phone: +91 </w:t>
            </w:r>
            <w:r w:rsidRPr="00DE4121">
              <w:rPr>
                <w:sz w:val="24"/>
                <w:szCs w:val="24"/>
              </w:rPr>
              <w:t>6363533239</w:t>
            </w:r>
            <w:r w:rsidRPr="00DE4121">
              <w:rPr>
                <w:sz w:val="24"/>
                <w:szCs w:val="24"/>
              </w:rPr>
              <w:t xml:space="preserve">  </w:t>
            </w:r>
          </w:p>
          <w:p w14:paraId="26384A27" w14:textId="2625F6EE" w:rsidR="00F7166D" w:rsidRPr="00DE4121" w:rsidRDefault="00F7166D" w:rsidP="00F7166D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>GitHub: https://github.com/PriyaK196</w:t>
            </w:r>
          </w:p>
          <w:p w14:paraId="7FB7350D" w14:textId="77777777" w:rsidR="00CF2BE7" w:rsidRDefault="00CF2BE7" w:rsidP="00356AB0"/>
          <w:p w14:paraId="327B3EA4" w14:textId="77777777" w:rsidR="00356AB0" w:rsidRDefault="00356AB0" w:rsidP="00356AB0"/>
          <w:p w14:paraId="3D1EEA6D" w14:textId="77777777" w:rsidR="00356AB0" w:rsidRDefault="00356AB0" w:rsidP="00356AB0"/>
          <w:p w14:paraId="6614310F" w14:textId="77777777" w:rsidR="00CF2BE7" w:rsidRDefault="00CF2BE7" w:rsidP="00356AB0"/>
          <w:p w14:paraId="2FAB0802" w14:textId="77777777" w:rsidR="00CF2BE7" w:rsidRPr="00DE4121" w:rsidRDefault="006C5F9F" w:rsidP="006C5F9F">
            <w:pPr>
              <w:pStyle w:val="Heading1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>Education</w:t>
            </w:r>
          </w:p>
          <w:p w14:paraId="4F5EFC5B" w14:textId="77777777"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1AE78A87" w14:textId="2F6705C4" w:rsidR="00F7166D" w:rsidRPr="00DE4121" w:rsidRDefault="00F7166D" w:rsidP="00F7166D">
            <w:pPr>
              <w:rPr>
                <w:sz w:val="24"/>
              </w:rPr>
            </w:pPr>
            <w:r w:rsidRPr="00DE4121">
              <w:rPr>
                <w:sz w:val="24"/>
              </w:rPr>
              <w:t xml:space="preserve"> </w:t>
            </w:r>
            <w:proofErr w:type="spellStart"/>
            <w:proofErr w:type="gramStart"/>
            <w:r w:rsidRPr="00DE4121">
              <w:rPr>
                <w:sz w:val="24"/>
              </w:rPr>
              <w:t>B.Tech</w:t>
            </w:r>
            <w:proofErr w:type="spellEnd"/>
            <w:proofErr w:type="gramEnd"/>
            <w:r w:rsidRPr="00DE4121">
              <w:rPr>
                <w:sz w:val="24"/>
              </w:rPr>
              <w:t xml:space="preserve"> in CSIT</w:t>
            </w:r>
            <w:r w:rsidRPr="00DE4121">
              <w:rPr>
                <w:sz w:val="24"/>
              </w:rPr>
              <w:t xml:space="preserve"> – </w:t>
            </w:r>
            <w:r w:rsidRPr="00DE4121">
              <w:rPr>
                <w:sz w:val="24"/>
              </w:rPr>
              <w:t>Reva University</w:t>
            </w:r>
            <w:r w:rsidRPr="00DE4121">
              <w:rPr>
                <w:sz w:val="24"/>
              </w:rPr>
              <w:t xml:space="preserve">  </w:t>
            </w:r>
          </w:p>
          <w:p w14:paraId="527CAB29" w14:textId="3FBA1B9C" w:rsidR="00CF2BE7" w:rsidRPr="00DE4121" w:rsidRDefault="00F7166D" w:rsidP="00F7166D">
            <w:pPr>
              <w:rPr>
                <w:sz w:val="24"/>
              </w:rPr>
            </w:pPr>
            <w:r w:rsidRPr="00DE4121">
              <w:rPr>
                <w:sz w:val="24"/>
              </w:rPr>
              <w:t>Year: 2025–2029</w:t>
            </w:r>
          </w:p>
          <w:p w14:paraId="13BF1B6A" w14:textId="77777777" w:rsidR="00CF2BE7" w:rsidRDefault="00CF2BE7" w:rsidP="00356AB0">
            <w:pPr>
              <w:rPr>
                <w:lang w:val="it-IT"/>
              </w:rPr>
            </w:pPr>
          </w:p>
          <w:p w14:paraId="258B6AFB" w14:textId="77777777" w:rsidR="00CF2BE7" w:rsidRDefault="00CF2BE7" w:rsidP="00356AB0">
            <w:pPr>
              <w:rPr>
                <w:lang w:val="it-IT"/>
              </w:rPr>
            </w:pPr>
          </w:p>
          <w:p w14:paraId="7093DEDF" w14:textId="77777777" w:rsidR="00356AB0" w:rsidRDefault="00356AB0" w:rsidP="00356AB0">
            <w:pPr>
              <w:rPr>
                <w:lang w:val="it-IT"/>
              </w:rPr>
            </w:pPr>
          </w:p>
          <w:p w14:paraId="73D9F9FC" w14:textId="77777777" w:rsidR="00CF2BE7" w:rsidRDefault="00CF2BE7" w:rsidP="00356AB0">
            <w:pPr>
              <w:rPr>
                <w:lang w:val="it-IT"/>
              </w:rPr>
            </w:pPr>
          </w:p>
          <w:p w14:paraId="0C5824D2" w14:textId="77777777" w:rsidR="00CF2BE7" w:rsidRPr="00DE4121" w:rsidRDefault="006C5F9F" w:rsidP="006C5F9F">
            <w:pPr>
              <w:pStyle w:val="Heading1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>Skills</w:t>
            </w:r>
          </w:p>
          <w:p w14:paraId="2C8951E6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61DF2724" w14:textId="77777777" w:rsidR="00F7166D" w:rsidRPr="00DE4121" w:rsidRDefault="00F7166D" w:rsidP="00F7166D">
            <w:pPr>
              <w:pStyle w:val="ListBulle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C Programming  </w:t>
            </w:r>
          </w:p>
          <w:p w14:paraId="48ED72D5" w14:textId="77777777" w:rsidR="00F7166D" w:rsidRPr="00DE4121" w:rsidRDefault="00F7166D" w:rsidP="00F7166D">
            <w:pPr>
              <w:pStyle w:val="ListBulle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Data Structures (basic)  </w:t>
            </w:r>
          </w:p>
          <w:p w14:paraId="585B3EA7" w14:textId="77777777" w:rsidR="00F7166D" w:rsidRPr="00DE4121" w:rsidRDefault="00F7166D" w:rsidP="00F7166D">
            <w:pPr>
              <w:pStyle w:val="ListBulle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GitHub  </w:t>
            </w:r>
          </w:p>
          <w:p w14:paraId="3F7F6E60" w14:textId="77777777" w:rsidR="00F7166D" w:rsidRPr="00DE4121" w:rsidRDefault="00F7166D" w:rsidP="00F7166D">
            <w:pPr>
              <w:pStyle w:val="ListBulle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 xml:space="preserve">VS Code  </w:t>
            </w:r>
          </w:p>
          <w:p w14:paraId="3394D103" w14:textId="16BA2D52" w:rsidR="00CF2BE7" w:rsidRPr="00CF2BE7" w:rsidRDefault="00F7166D" w:rsidP="00F7166D">
            <w:pPr>
              <w:pStyle w:val="ListBullet"/>
              <w:numPr>
                <w:ilvl w:val="0"/>
                <w:numId w:val="9"/>
              </w:numPr>
            </w:pPr>
            <w:r w:rsidRPr="00DE4121">
              <w:rPr>
                <w:sz w:val="24"/>
                <w:szCs w:val="24"/>
              </w:rPr>
              <w:t>Problem Solving</w:t>
            </w:r>
          </w:p>
        </w:tc>
        <w:tc>
          <w:tcPr>
            <w:tcW w:w="567" w:type="dxa"/>
            <w:vMerge/>
          </w:tcPr>
          <w:p w14:paraId="6F232CD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  <w:tcBorders>
              <w:top w:val="single" w:sz="4" w:space="0" w:color="000000" w:themeColor="text1"/>
            </w:tcBorders>
          </w:tcPr>
          <w:p w14:paraId="337B27C4" w14:textId="77777777" w:rsidR="00CF2BE7" w:rsidRPr="00CA07A7" w:rsidRDefault="00CF2BE7" w:rsidP="00F46F61"/>
        </w:tc>
      </w:tr>
      <w:tr w:rsidR="00CF2BE7" w:rsidRPr="00020BEB" w14:paraId="38F25561" w14:textId="77777777" w:rsidTr="00DE4121">
        <w:trPr>
          <w:trHeight w:val="3197"/>
        </w:trPr>
        <w:tc>
          <w:tcPr>
            <w:tcW w:w="4259" w:type="dxa"/>
            <w:vMerge/>
          </w:tcPr>
          <w:p w14:paraId="2D2159A3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73788C51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</w:tcPr>
          <w:p w14:paraId="4F69ABB7" w14:textId="77777777" w:rsidR="00BC1DD6" w:rsidRPr="00AB295F" w:rsidRDefault="00BC1DD6" w:rsidP="00BC1DD6">
            <w:pPr>
              <w:pStyle w:val="Heading1"/>
              <w:rPr>
                <w:sz w:val="24"/>
                <w:szCs w:val="24"/>
              </w:rPr>
            </w:pPr>
            <w:r w:rsidRPr="00AB295F">
              <w:rPr>
                <w:sz w:val="24"/>
                <w:szCs w:val="24"/>
              </w:rPr>
              <w:t>Project: 2D Graphics Editor in C</w:t>
            </w:r>
          </w:p>
          <w:p w14:paraId="23ED78BA" w14:textId="77777777" w:rsidR="00BC1DD6" w:rsidRPr="00AB295F" w:rsidRDefault="00BC1DD6" w:rsidP="00BC1DD6">
            <w:pPr>
              <w:pStyle w:val="Heading1"/>
              <w:rPr>
                <w:sz w:val="24"/>
                <w:szCs w:val="24"/>
              </w:rPr>
            </w:pPr>
          </w:p>
          <w:p w14:paraId="683D4AF7" w14:textId="43F04664" w:rsidR="00BC1DD6" w:rsidRPr="00BC1DD6" w:rsidRDefault="00BC1DD6" w:rsidP="00BC1DD6">
            <w:pPr>
              <w:pStyle w:val="Heading1"/>
              <w:rPr>
                <w:b w:val="0"/>
                <w:bCs w:val="0"/>
              </w:rPr>
            </w:pPr>
            <w:r>
              <w:t>-</w:t>
            </w:r>
            <w:r w:rsidRPr="00BC1DD6">
              <w:rPr>
                <w:b w:val="0"/>
                <w:bCs w:val="0"/>
              </w:rPr>
              <w:t>Built using C programming language</w:t>
            </w:r>
          </w:p>
          <w:p w14:paraId="1271C5F1" w14:textId="77777777" w:rsidR="00BC1DD6" w:rsidRPr="00BC1DD6" w:rsidRDefault="00BC1DD6" w:rsidP="00BC1DD6">
            <w:pPr>
              <w:pStyle w:val="Heading1"/>
              <w:rPr>
                <w:b w:val="0"/>
                <w:bCs w:val="0"/>
              </w:rPr>
            </w:pPr>
            <w:r w:rsidRPr="00BC1DD6">
              <w:rPr>
                <w:b w:val="0"/>
                <w:bCs w:val="0"/>
              </w:rPr>
              <w:t>- Supports drawing circle, rectangle, line, triangle</w:t>
            </w:r>
          </w:p>
          <w:p w14:paraId="31C36AB8" w14:textId="77777777" w:rsidR="00BC1DD6" w:rsidRPr="00BC1DD6" w:rsidRDefault="00BC1DD6" w:rsidP="00BC1DD6">
            <w:pPr>
              <w:pStyle w:val="Heading1"/>
              <w:rPr>
                <w:b w:val="0"/>
                <w:bCs w:val="0"/>
              </w:rPr>
            </w:pPr>
            <w:r w:rsidRPr="00BC1DD6">
              <w:rPr>
                <w:b w:val="0"/>
                <w:bCs w:val="0"/>
              </w:rPr>
              <w:t>- Supports add, delete, modify objects</w:t>
            </w:r>
          </w:p>
          <w:p w14:paraId="00863D82" w14:textId="30E1E937" w:rsidR="00CF2BE7" w:rsidRPr="00CF2BE7" w:rsidRDefault="00BC1DD6" w:rsidP="00BC1DD6">
            <w:pPr>
              <w:pStyle w:val="Heading1"/>
            </w:pPr>
            <w:r w:rsidRPr="00BC1DD6">
              <w:rPr>
                <w:b w:val="0"/>
                <w:bCs w:val="0"/>
              </w:rPr>
              <w:t>- Uses 2D character array for screen representation</w:t>
            </w:r>
          </w:p>
        </w:tc>
      </w:tr>
      <w:tr w:rsidR="00CF2BE7" w:rsidRPr="00020BEB" w14:paraId="12B12B92" w14:textId="77777777" w:rsidTr="00DE4121">
        <w:trPr>
          <w:trHeight w:val="180"/>
        </w:trPr>
        <w:tc>
          <w:tcPr>
            <w:tcW w:w="4259" w:type="dxa"/>
            <w:vMerge/>
          </w:tcPr>
          <w:p w14:paraId="43C24A13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0FA0860F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859" w:type="dxa"/>
            <w:tcBorders>
              <w:bottom w:val="single" w:sz="4" w:space="0" w:color="auto"/>
            </w:tcBorders>
          </w:tcPr>
          <w:p w14:paraId="1C43A80C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6A92897B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05029E11" w14:textId="77777777" w:rsidTr="00DE4121">
        <w:trPr>
          <w:trHeight w:val="563"/>
        </w:trPr>
        <w:tc>
          <w:tcPr>
            <w:tcW w:w="4259" w:type="dxa"/>
            <w:vMerge/>
          </w:tcPr>
          <w:p w14:paraId="31E14B7E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2B19F73E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</w:tcPr>
          <w:p w14:paraId="1E2ED087" w14:textId="77777777" w:rsidR="00CF2BE7" w:rsidRPr="00DE4121" w:rsidRDefault="00CF2BE7" w:rsidP="00CF2BE7">
            <w:pPr>
              <w:pStyle w:val="Heading1"/>
              <w:rPr>
                <w:sz w:val="24"/>
                <w:szCs w:val="24"/>
              </w:rPr>
            </w:pPr>
          </w:p>
        </w:tc>
      </w:tr>
      <w:tr w:rsidR="00CF2BE7" w:rsidRPr="00020BEB" w14:paraId="3E5CDE27" w14:textId="77777777" w:rsidTr="00DE4121">
        <w:trPr>
          <w:trHeight w:val="2189"/>
        </w:trPr>
        <w:tc>
          <w:tcPr>
            <w:tcW w:w="4259" w:type="dxa"/>
            <w:vMerge/>
          </w:tcPr>
          <w:p w14:paraId="5076AF8B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74393844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</w:tcPr>
          <w:p w14:paraId="2BA9922A" w14:textId="303C77F0" w:rsidR="00CF2BE7" w:rsidRPr="00DE4121" w:rsidRDefault="00BC1DD6" w:rsidP="00BC1DD6">
            <w:pPr>
              <w:pStyle w:val="Heading2"/>
              <w:rPr>
                <w:sz w:val="24"/>
                <w:szCs w:val="24"/>
              </w:rPr>
            </w:pPr>
            <w:r w:rsidRPr="00DE4121">
              <w:rPr>
                <w:sz w:val="24"/>
                <w:szCs w:val="24"/>
              </w:rPr>
              <w:t>Github link</w:t>
            </w:r>
          </w:p>
          <w:p w14:paraId="1AD1FCBE" w14:textId="04D9D49A" w:rsidR="00BC1DD6" w:rsidRPr="00DE4121" w:rsidRDefault="00BC1DD6" w:rsidP="00BC1DD6">
            <w:pPr>
              <w:rPr>
                <w:sz w:val="24"/>
              </w:rPr>
            </w:pPr>
          </w:p>
          <w:p w14:paraId="33BDC7AD" w14:textId="12A20660" w:rsidR="00BC1DD6" w:rsidRPr="00DE4121" w:rsidRDefault="00BC1DD6" w:rsidP="00BC1DD6">
            <w:pPr>
              <w:rPr>
                <w:sz w:val="24"/>
              </w:rPr>
            </w:pPr>
          </w:p>
          <w:p w14:paraId="6CDB5223" w14:textId="77777777" w:rsidR="00BC1DD6" w:rsidRPr="00DE4121" w:rsidRDefault="00BC1DD6" w:rsidP="00BC1DD6">
            <w:pPr>
              <w:rPr>
                <w:sz w:val="24"/>
              </w:rPr>
            </w:pPr>
          </w:p>
          <w:p w14:paraId="2929A99E" w14:textId="64767A3E" w:rsidR="00BC1DD6" w:rsidRPr="00DE4121" w:rsidRDefault="00BC1DD6" w:rsidP="00BC1DD6">
            <w:pPr>
              <w:rPr>
                <w:sz w:val="24"/>
              </w:rPr>
            </w:pPr>
            <w:r w:rsidRPr="00DE4121">
              <w:rPr>
                <w:sz w:val="24"/>
              </w:rPr>
              <w:t>https://github.com/PriyaK196/R25EJ110_PRIYA_K</w:t>
            </w:r>
          </w:p>
        </w:tc>
      </w:tr>
      <w:tr w:rsidR="003F1D3E" w:rsidRPr="00020BEB" w14:paraId="3A3C5311" w14:textId="77777777" w:rsidTr="00DE4121">
        <w:trPr>
          <w:trHeight w:val="153"/>
        </w:trPr>
        <w:tc>
          <w:tcPr>
            <w:tcW w:w="4259" w:type="dxa"/>
            <w:vMerge/>
          </w:tcPr>
          <w:p w14:paraId="0BC34A26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5E004E52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859" w:type="dxa"/>
            <w:tcBorders>
              <w:bottom w:val="single" w:sz="4" w:space="0" w:color="auto"/>
            </w:tcBorders>
          </w:tcPr>
          <w:p w14:paraId="4CC99AAC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6D3F8E20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684F5D7D" w14:textId="77777777" w:rsidTr="00DE4121">
        <w:trPr>
          <w:trHeight w:val="215"/>
        </w:trPr>
        <w:tc>
          <w:tcPr>
            <w:tcW w:w="4259" w:type="dxa"/>
            <w:vMerge/>
          </w:tcPr>
          <w:p w14:paraId="374B8D51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6879239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</w:tcPr>
          <w:p w14:paraId="0A57E095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4F57C188" w14:textId="77777777" w:rsidTr="00DE4121">
        <w:trPr>
          <w:trHeight w:val="80"/>
        </w:trPr>
        <w:tc>
          <w:tcPr>
            <w:tcW w:w="4259" w:type="dxa"/>
            <w:vMerge/>
          </w:tcPr>
          <w:p w14:paraId="47C26870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67" w:type="dxa"/>
            <w:vMerge/>
          </w:tcPr>
          <w:p w14:paraId="082D7D56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49" w:type="dxa"/>
            <w:gridSpan w:val="2"/>
          </w:tcPr>
          <w:p w14:paraId="57616B21" w14:textId="5ACF1BA2" w:rsidR="00CF2BE7" w:rsidRPr="00343C48" w:rsidRDefault="00CF2BE7" w:rsidP="00BC1DD6">
            <w:pPr>
              <w:pStyle w:val="Heading2"/>
            </w:pPr>
          </w:p>
        </w:tc>
      </w:tr>
    </w:tbl>
    <w:p w14:paraId="74A85180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94D11" w14:textId="77777777" w:rsidR="00CF60D6" w:rsidRDefault="00CF60D6" w:rsidP="00AA35A8">
      <w:pPr>
        <w:spacing w:line="240" w:lineRule="auto"/>
      </w:pPr>
      <w:r>
        <w:separator/>
      </w:r>
    </w:p>
  </w:endnote>
  <w:endnote w:type="continuationSeparator" w:id="0">
    <w:p w14:paraId="11EBF024" w14:textId="77777777" w:rsidR="00CF60D6" w:rsidRDefault="00CF60D6" w:rsidP="00AA35A8">
      <w:pPr>
        <w:spacing w:line="240" w:lineRule="auto"/>
      </w:pPr>
      <w:r>
        <w:continuationSeparator/>
      </w:r>
    </w:p>
  </w:endnote>
  <w:endnote w:type="continuationNotice" w:id="1">
    <w:p w14:paraId="7418B138" w14:textId="77777777" w:rsidR="00CF60D6" w:rsidRDefault="00CF60D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BFE92" w14:textId="77777777" w:rsidR="00CF60D6" w:rsidRDefault="00CF60D6" w:rsidP="00AA35A8">
      <w:pPr>
        <w:spacing w:line="240" w:lineRule="auto"/>
      </w:pPr>
      <w:r>
        <w:separator/>
      </w:r>
    </w:p>
  </w:footnote>
  <w:footnote w:type="continuationSeparator" w:id="0">
    <w:p w14:paraId="4394CBBD" w14:textId="77777777" w:rsidR="00CF60D6" w:rsidRDefault="00CF60D6" w:rsidP="00AA35A8">
      <w:pPr>
        <w:spacing w:line="240" w:lineRule="auto"/>
      </w:pPr>
      <w:r>
        <w:continuationSeparator/>
      </w:r>
    </w:p>
  </w:footnote>
  <w:footnote w:type="continuationNotice" w:id="1">
    <w:p w14:paraId="73DC6458" w14:textId="77777777" w:rsidR="00CF60D6" w:rsidRDefault="00CF60D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0" type="#_x0000_t75" style="width:14.55pt;height:14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271" type="#_x0000_t75" style="width:13.7pt;height:13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318A5"/>
    <w:multiLevelType w:val="hybridMultilevel"/>
    <w:tmpl w:val="3A94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8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7"/>
  </w:num>
  <w:num w:numId="9" w16cid:durableId="1233353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6D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C1C3E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B295F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C1DD6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CF60D6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4121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166D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A78F0"/>
  <w15:chartTrackingRefBased/>
  <w15:docId w15:val="{EF38B796-5E75-4639-A624-1D91B7D3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%20K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2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</dc:creator>
  <cp:keywords/>
  <dc:description/>
  <cp:lastModifiedBy>PRIYA K</cp:lastModifiedBy>
  <cp:revision>2</cp:revision>
  <dcterms:created xsi:type="dcterms:W3CDTF">2026-06-10T09:44:00Z</dcterms:created>
  <dcterms:modified xsi:type="dcterms:W3CDTF">2026-06-10T09:44:00Z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